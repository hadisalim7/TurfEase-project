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99DE3" w14:textId="365E43C9" w:rsidR="00685117" w:rsidRDefault="00685117" w:rsidP="00E47672">
      <w:pPr>
        <w:spacing w:before="0" w:after="240"/>
      </w:pP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14:paraId="2687C51F" w14:textId="77777777" w:rsidTr="00E47672">
        <w:trPr>
          <w:trHeight w:val="726"/>
        </w:trPr>
        <w:tc>
          <w:tcPr>
            <w:tcW w:w="10800" w:type="dxa"/>
          </w:tcPr>
          <w:bookmarkStart w:id="0" w:name="_Toc321147149" w:displacedByCustomXml="next"/>
          <w:bookmarkStart w:id="1" w:name="_Toc318188227" w:displacedByCustomXml="next"/>
          <w:bookmarkStart w:id="2" w:name="_Toc318188327" w:displacedByCustomXml="next"/>
          <w:bookmarkStart w:id="3" w:name="_Toc318189312" w:displacedByCustomXml="next"/>
          <w:bookmarkStart w:id="4" w:name="_Toc321147011" w:displacedByCustomXml="next"/>
          <w:sdt>
            <w:sdtPr>
              <w:id w:val="720020519"/>
              <w:placeholder>
                <w:docPart w:val="6F1DA91887FE4343812D03B146FC047C"/>
              </w:placeholder>
              <w15:appearance w15:val="hidden"/>
            </w:sdtPr>
            <w:sdtEndPr>
              <w:rPr>
                <w:rStyle w:val="TitleChar"/>
                <w:b w:val="0"/>
                <w:caps w:val="0"/>
              </w:rPr>
            </w:sdtEndPr>
            <w:sdtContent>
              <w:p w14:paraId="7EDAD721" w14:textId="558BE9C4" w:rsidR="00A87195" w:rsidRDefault="00A87195" w:rsidP="00A87195">
                <w:pPr>
                  <w:pStyle w:val="Title"/>
                  <w:ind w:left="0"/>
                  <w:rPr>
                    <w:color w:val="171717" w:themeColor="background2" w:themeShade="1A"/>
                  </w:rPr>
                </w:pPr>
                <w:r>
                  <w:t xml:space="preserve">      </w:t>
                </w:r>
                <w:r w:rsidRPr="00A87195">
                  <w:rPr>
                    <w:color w:val="171717" w:themeColor="background2" w:themeShade="1A"/>
                  </w:rPr>
                  <w:t>JAVA</w:t>
                </w:r>
                <w:r>
                  <w:rPr>
                    <w:color w:val="171717" w:themeColor="background2" w:themeShade="1A"/>
                  </w:rPr>
                  <w:t>-</w:t>
                </w:r>
              </w:p>
              <w:p w14:paraId="028AEBE1" w14:textId="06D187F2" w:rsidR="00E47672" w:rsidRPr="00A87195" w:rsidRDefault="00A87195" w:rsidP="00A87195">
                <w:pPr>
                  <w:pStyle w:val="Title"/>
                  <w:jc w:val="center"/>
                  <w:rPr>
                    <w:color w:val="171717" w:themeColor="background2" w:themeShade="1A"/>
                  </w:rPr>
                </w:pPr>
                <w:r>
                  <w:rPr>
                    <w:color w:val="171717" w:themeColor="background2" w:themeShade="1A"/>
                  </w:rPr>
                  <w:t xml:space="preserve">     </w:t>
                </w:r>
                <w:r w:rsidRPr="00A87195">
                  <w:rPr>
                    <w:color w:val="171717" w:themeColor="background2" w:themeShade="1A"/>
                  </w:rPr>
                  <w:t>PROJECT</w:t>
                </w:r>
              </w:p>
            </w:sdtContent>
          </w:sdt>
        </w:tc>
      </w:tr>
      <w:tr w:rsidR="00E47672" w14:paraId="7E11E37E" w14:textId="77777777" w:rsidTr="00E47672">
        <w:trPr>
          <w:trHeight w:val="726"/>
        </w:trPr>
        <w:tc>
          <w:tcPr>
            <w:tcW w:w="10800" w:type="dxa"/>
          </w:tcPr>
          <w:sdt>
            <w:sdtPr>
              <w:id w:val="-1640336837"/>
              <w:placeholder>
                <w:docPart w:val="B6DC49B75DC94A3EBA03D193F7B9B990"/>
              </w:placeholder>
              <w15:appearance w15:val="hidden"/>
            </w:sdtPr>
            <w:sdtContent>
              <w:p w14:paraId="083F89D7" w14:textId="6F9F89CA" w:rsidR="00A87195" w:rsidRDefault="00A87195" w:rsidP="00A87195">
                <w:pPr>
                  <w:pStyle w:val="Subtitle"/>
                  <w:ind w:left="0"/>
                </w:pPr>
                <w:r>
                  <w:t xml:space="preserve">  </w:t>
                </w:r>
              </w:p>
              <w:p w14:paraId="6A0ABED6" w14:textId="47080783" w:rsidR="00E47672" w:rsidRDefault="00E47672" w:rsidP="00A87195">
                <w:pPr>
                  <w:pStyle w:val="Subtitle"/>
                  <w:ind w:left="0"/>
                </w:pPr>
              </w:p>
              <w:p w14:paraId="41A1FA73" w14:textId="20546FB5" w:rsidR="00A87195" w:rsidRPr="00206B7B" w:rsidRDefault="00A87195" w:rsidP="00A87195">
                <w:pPr>
                  <w:pStyle w:val="Subtitle"/>
                  <w:ind w:left="0"/>
                  <w:jc w:val="center"/>
                </w:pPr>
                <w:r w:rsidRPr="00A87195">
                  <w:rPr>
                    <w:rFonts w:ascii="Algerian" w:hAnsi="Algerian"/>
                    <w:color w:val="00B050"/>
                    <w:sz w:val="144"/>
                    <w:szCs w:val="144"/>
                  </w:rPr>
                  <w:t>TURF-EASE</w:t>
                </w:r>
              </w:p>
            </w:sdtContent>
          </w:sdt>
        </w:tc>
      </w:tr>
      <w:tr w:rsidR="00E47672" w14:paraId="3DA44E04" w14:textId="77777777" w:rsidTr="00876773">
        <w:trPr>
          <w:trHeight w:val="7641"/>
        </w:trPr>
        <w:tc>
          <w:tcPr>
            <w:tcW w:w="10800" w:type="dxa"/>
          </w:tcPr>
          <w:p w14:paraId="0F515130" w14:textId="5675FCB9" w:rsidR="00E47672" w:rsidRPr="00206B7B" w:rsidRDefault="00A87195" w:rsidP="00E47672">
            <w:pPr>
              <w:pStyle w:val="ContactInfo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5B5331A" wp14:editId="62B7CCC8">
                  <wp:simplePos x="0" y="0"/>
                  <wp:positionH relativeFrom="column">
                    <wp:posOffset>-525780</wp:posOffset>
                  </wp:positionH>
                  <wp:positionV relativeFrom="paragraph">
                    <wp:posOffset>-77107</wp:posOffset>
                  </wp:positionV>
                  <wp:extent cx="7772400" cy="5659755"/>
                  <wp:effectExtent l="0" t="0" r="0" b="0"/>
                  <wp:wrapNone/>
                  <wp:docPr id="228142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74" t="21550" r="28755" b="27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7635" cy="5663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ABF5AA1" w14:textId="5206100B" w:rsidR="003422FF" w:rsidRPr="00A87195" w:rsidRDefault="003422FF" w:rsidP="00A87195">
      <w:pPr>
        <w:tabs>
          <w:tab w:val="left" w:pos="3189"/>
        </w:tabs>
        <w:spacing w:before="0" w:after="0"/>
        <w:rPr>
          <w:color w:val="171717" w:themeColor="background2" w:themeShade="1A"/>
        </w:rPr>
      </w:pPr>
    </w:p>
    <w:p w14:paraId="5A04958C" w14:textId="2A3215E5" w:rsidR="0074501E" w:rsidRPr="00A87195" w:rsidRDefault="00A87195" w:rsidP="00A87195">
      <w:pPr>
        <w:pStyle w:val="Heading1"/>
        <w:tabs>
          <w:tab w:val="left" w:pos="3189"/>
        </w:tabs>
        <w:spacing w:before="0" w:after="0"/>
        <w:rPr>
          <w:color w:val="171717" w:themeColor="background2" w:themeShade="1A"/>
        </w:rPr>
        <w:sectPr w:rsidR="0074501E" w:rsidRPr="00A87195" w:rsidSect="004861D8">
          <w:footerReference w:type="default" r:id="rId12"/>
          <w:pgSz w:w="12240" w:h="15840"/>
          <w:pgMar w:top="720" w:right="720" w:bottom="360" w:left="720" w:header="720" w:footer="720" w:gutter="0"/>
          <w:pgNumType w:start="0"/>
          <w:cols w:space="720"/>
          <w:titlePg/>
          <w:docGrid w:linePitch="360"/>
        </w:sectPr>
      </w:pPr>
      <w:r w:rsidRPr="00A87195">
        <w:rPr>
          <w:color w:val="171717" w:themeColor="background2" w:themeShade="1A"/>
        </w:rPr>
        <w:tab/>
      </w:r>
    </w:p>
    <w:bookmarkEnd w:id="4"/>
    <w:bookmarkEnd w:id="3"/>
    <w:bookmarkEnd w:id="2"/>
    <w:bookmarkEnd w:id="1"/>
    <w:bookmarkEnd w:id="0"/>
    <w:p w14:paraId="210137B1" w14:textId="77777777" w:rsidR="00E66F8C" w:rsidRPr="00E66F8C" w:rsidRDefault="00E66F8C" w:rsidP="00E66F8C">
      <w:pPr>
        <w:shd w:val="clear" w:color="auto" w:fill="0D1117"/>
        <w:spacing w:before="0" w:after="240" w:line="240" w:lineRule="auto"/>
        <w:outlineLvl w:val="0"/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val="en-AE" w:eastAsia="en-AE"/>
        </w:rPr>
      </w:pPr>
      <w:proofErr w:type="spellStart"/>
      <w:r w:rsidRPr="00E66F8C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val="en-AE" w:eastAsia="en-AE"/>
        </w:rPr>
        <w:lastRenderedPageBreak/>
        <w:t>TurfEase</w:t>
      </w:r>
      <w:proofErr w:type="spellEnd"/>
      <w:r w:rsidRPr="00E66F8C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val="en-AE" w:eastAsia="en-AE"/>
        </w:rPr>
        <w:t xml:space="preserve"> – Real-Time Turf Booking Application</w:t>
      </w:r>
    </w:p>
    <w:p w14:paraId="46C24F27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Project Overview</w:t>
      </w:r>
    </w:p>
    <w:p w14:paraId="27635A72" w14:textId="77777777" w:rsidR="00E66F8C" w:rsidRPr="00E66F8C" w:rsidRDefault="00E66F8C" w:rsidP="00E66F8C">
      <w:pPr>
        <w:shd w:val="clear" w:color="auto" w:fill="0D1117"/>
        <w:spacing w:before="0" w:after="24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proofErr w:type="spellStart"/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is a Java-based, feature-rich application designed to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simplify turf bookings for sports facilities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. It provides a seamless experience for both users and turf managers (admins) by combining a real-time booking system with a modern, user-friendly interface.</w:t>
      </w:r>
    </w:p>
    <w:p w14:paraId="299181A3" w14:textId="77777777" w:rsidR="00E66F8C" w:rsidRPr="00E66F8C" w:rsidRDefault="00E66F8C" w:rsidP="00E66F8C">
      <w:pPr>
        <w:shd w:val="clear" w:color="auto" w:fill="0D1117"/>
        <w:spacing w:before="0" w:after="24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With </w:t>
      </w:r>
      <w:proofErr w:type="spellStart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, users can:</w:t>
      </w:r>
    </w:p>
    <w:p w14:paraId="4E2702DC" w14:textId="77777777" w:rsidR="00E66F8C" w:rsidRPr="00E66F8C" w:rsidRDefault="00E66F8C" w:rsidP="00E66F8C">
      <w:pPr>
        <w:numPr>
          <w:ilvl w:val="0"/>
          <w:numId w:val="2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Browse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all types of turfs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(football, cricket, badminton, etc.) available for booking.</w:t>
      </w:r>
    </w:p>
    <w:p w14:paraId="49A5980D" w14:textId="77777777" w:rsidR="00E66F8C" w:rsidRPr="00E66F8C" w:rsidRDefault="00E66F8C" w:rsidP="00E66F8C">
      <w:pPr>
        <w:numPr>
          <w:ilvl w:val="0"/>
          <w:numId w:val="2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Book slots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in real time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with instant availability updates.</w:t>
      </w:r>
    </w:p>
    <w:p w14:paraId="70C6F44D" w14:textId="77777777" w:rsidR="00E66F8C" w:rsidRPr="00E66F8C" w:rsidRDefault="00E66F8C" w:rsidP="00E66F8C">
      <w:pPr>
        <w:numPr>
          <w:ilvl w:val="0"/>
          <w:numId w:val="2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View their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booking history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and manage (cancel/reschedule) bookings easily.</w:t>
      </w:r>
    </w:p>
    <w:p w14:paraId="1B97160D" w14:textId="77777777" w:rsidR="00E66F8C" w:rsidRPr="00E66F8C" w:rsidRDefault="00E66F8C" w:rsidP="00E66F8C">
      <w:pPr>
        <w:numPr>
          <w:ilvl w:val="0"/>
          <w:numId w:val="2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proofErr w:type="spellStart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Opt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 for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self-booking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, so offline bookings by users are also reflected in the system immediately.</w:t>
      </w:r>
    </w:p>
    <w:p w14:paraId="0E35AFBE" w14:textId="77777777" w:rsidR="00E66F8C" w:rsidRPr="00E66F8C" w:rsidRDefault="00E66F8C" w:rsidP="00E66F8C">
      <w:pPr>
        <w:shd w:val="clear" w:color="auto" w:fill="0D1117"/>
        <w:spacing w:before="0" w:after="24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Turf managers (admins) can:</w:t>
      </w:r>
    </w:p>
    <w:p w14:paraId="3CA3B649" w14:textId="77777777" w:rsidR="00E66F8C" w:rsidRPr="00E66F8C" w:rsidRDefault="00E66F8C" w:rsidP="00E66F8C">
      <w:pPr>
        <w:numPr>
          <w:ilvl w:val="0"/>
          <w:numId w:val="2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Manage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their own turf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with full control (multiple admins supported, but each admin manages only one turf).</w:t>
      </w:r>
    </w:p>
    <w:p w14:paraId="6F94D314" w14:textId="77777777" w:rsidR="00E66F8C" w:rsidRPr="00E66F8C" w:rsidRDefault="00E66F8C" w:rsidP="00E66F8C">
      <w:pPr>
        <w:numPr>
          <w:ilvl w:val="0"/>
          <w:numId w:val="2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View, edit, or cancel bookings for their turf.</w:t>
      </w:r>
    </w:p>
    <w:p w14:paraId="3B7287D3" w14:textId="77777777" w:rsidR="00E66F8C" w:rsidRPr="00E66F8C" w:rsidRDefault="00E66F8C" w:rsidP="00E66F8C">
      <w:pPr>
        <w:numPr>
          <w:ilvl w:val="0"/>
          <w:numId w:val="2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Ensure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real-time slot availability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for all users.</w:t>
      </w:r>
    </w:p>
    <w:p w14:paraId="33D17050" w14:textId="77777777" w:rsidR="00E66F8C" w:rsidRPr="00E66F8C" w:rsidRDefault="00E66F8C" w:rsidP="00E66F8C">
      <w:pPr>
        <w:shd w:val="clear" w:color="auto" w:fill="0D1117"/>
        <w:spacing w:before="0" w:after="24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proofErr w:type="spellStart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 is built to simulate a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real-world turf booking app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, providing a professional and fully functional platform for sports enthusiasts and turf owners alike.</w:t>
      </w:r>
    </w:p>
    <w:p w14:paraId="04CE6B8E" w14:textId="77777777" w:rsidR="00E66F8C" w:rsidRPr="00E66F8C" w:rsidRDefault="00E66F8C" w:rsidP="00E66F8C">
      <w:pPr>
        <w:spacing w:before="360" w:after="360" w:line="240" w:lineRule="auto"/>
        <w:rPr>
          <w:rFonts w:ascii="Segoe UI" w:eastAsia="Times New Roman" w:hAnsi="Segoe UI" w:cs="Segoe UI"/>
          <w:color w:val="auto"/>
          <w:sz w:val="24"/>
          <w:szCs w:val="24"/>
          <w:lang w:val="en-AE" w:eastAsia="en-AE"/>
        </w:rPr>
      </w:pPr>
      <w:r w:rsidRPr="00E66F8C">
        <w:rPr>
          <w:rFonts w:ascii="Times New Roman" w:eastAsia="Times New Roman" w:hAnsi="Times New Roman" w:cs="Times New Roman"/>
          <w:color w:val="auto"/>
          <w:sz w:val="24"/>
          <w:szCs w:val="24"/>
          <w:lang w:val="en-AE" w:eastAsia="en-AE"/>
        </w:rPr>
        <w:pict w14:anchorId="2857A015">
          <v:rect id="_x0000_i1027" style="width:0;height:3pt" o:hralign="center" o:hrstd="t" o:hr="t" fillcolor="#a0a0a0" stroked="f"/>
        </w:pict>
      </w:r>
    </w:p>
    <w:p w14:paraId="7E00ECCA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Features</w:t>
      </w:r>
    </w:p>
    <w:p w14:paraId="04890928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6FC"/>
          <w:sz w:val="30"/>
          <w:szCs w:val="30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0"/>
          <w:szCs w:val="30"/>
          <w:lang w:val="en-AE" w:eastAsia="en-AE"/>
        </w:rPr>
        <w:t>User Features:</w:t>
      </w:r>
    </w:p>
    <w:p w14:paraId="1830FC1B" w14:textId="77777777" w:rsidR="00E66F8C" w:rsidRPr="00E66F8C" w:rsidRDefault="00E66F8C" w:rsidP="00E66F8C">
      <w:pPr>
        <w:numPr>
          <w:ilvl w:val="0"/>
          <w:numId w:val="2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User Registration &amp; Login</w:t>
      </w:r>
    </w:p>
    <w:p w14:paraId="2A44509B" w14:textId="77777777" w:rsidR="00E66F8C" w:rsidRPr="00E66F8C" w:rsidRDefault="00E66F8C" w:rsidP="00E66F8C">
      <w:pPr>
        <w:numPr>
          <w:ilvl w:val="0"/>
          <w:numId w:val="2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Browse available turfs by type</w:t>
      </w:r>
    </w:p>
    <w:p w14:paraId="19D51803" w14:textId="77777777" w:rsidR="00E66F8C" w:rsidRPr="00E66F8C" w:rsidRDefault="00E66F8C" w:rsidP="00E66F8C">
      <w:pPr>
        <w:numPr>
          <w:ilvl w:val="0"/>
          <w:numId w:val="2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Real-time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slot availability</w:t>
      </w:r>
    </w:p>
    <w:p w14:paraId="1F06EC6E" w14:textId="77777777" w:rsidR="00E66F8C" w:rsidRPr="00E66F8C" w:rsidRDefault="00E66F8C" w:rsidP="00E66F8C">
      <w:pPr>
        <w:numPr>
          <w:ilvl w:val="0"/>
          <w:numId w:val="2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Book, view, or cancel bookings</w:t>
      </w:r>
    </w:p>
    <w:p w14:paraId="67A8FA6C" w14:textId="77777777" w:rsidR="00E66F8C" w:rsidRPr="00E66F8C" w:rsidRDefault="00E66F8C" w:rsidP="00E66F8C">
      <w:pPr>
        <w:numPr>
          <w:ilvl w:val="0"/>
          <w:numId w:val="2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Self-booking to reflect offline bookings for others</w:t>
      </w:r>
    </w:p>
    <w:p w14:paraId="589BDF7E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6FC"/>
          <w:sz w:val="30"/>
          <w:szCs w:val="30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0"/>
          <w:szCs w:val="30"/>
          <w:lang w:val="en-AE" w:eastAsia="en-AE"/>
        </w:rPr>
        <w:t>Admin Features:</w:t>
      </w:r>
    </w:p>
    <w:p w14:paraId="6ED9D1F1" w14:textId="77777777" w:rsidR="00E66F8C" w:rsidRPr="00E66F8C" w:rsidRDefault="00E66F8C" w:rsidP="00E66F8C">
      <w:pPr>
        <w:numPr>
          <w:ilvl w:val="0"/>
          <w:numId w:val="2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Manage turf availability and booking records</w:t>
      </w:r>
    </w:p>
    <w:p w14:paraId="3557FD58" w14:textId="77777777" w:rsidR="00E66F8C" w:rsidRPr="00E66F8C" w:rsidRDefault="00E66F8C" w:rsidP="00E66F8C">
      <w:pPr>
        <w:numPr>
          <w:ilvl w:val="0"/>
          <w:numId w:val="2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lastRenderedPageBreak/>
        <w:t>Edit bookings (change slot/time)</w:t>
      </w:r>
    </w:p>
    <w:p w14:paraId="0B9ED6F0" w14:textId="77777777" w:rsidR="00E66F8C" w:rsidRPr="00E66F8C" w:rsidRDefault="00E66F8C" w:rsidP="00E66F8C">
      <w:pPr>
        <w:numPr>
          <w:ilvl w:val="0"/>
          <w:numId w:val="2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Cancel bookings</w:t>
      </w:r>
    </w:p>
    <w:p w14:paraId="67A870FA" w14:textId="77777777" w:rsidR="00E66F8C" w:rsidRPr="00E66F8C" w:rsidRDefault="00E66F8C" w:rsidP="00E66F8C">
      <w:pPr>
        <w:numPr>
          <w:ilvl w:val="0"/>
          <w:numId w:val="2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Full control over their own turf</w:t>
      </w:r>
    </w:p>
    <w:p w14:paraId="44032513" w14:textId="77777777" w:rsidR="00E66F8C" w:rsidRPr="00E66F8C" w:rsidRDefault="00E66F8C" w:rsidP="00E66F8C">
      <w:pPr>
        <w:numPr>
          <w:ilvl w:val="0"/>
          <w:numId w:val="2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Real-time visibility of user bookings</w:t>
      </w:r>
    </w:p>
    <w:p w14:paraId="47B22637" w14:textId="77777777" w:rsidR="00E66F8C" w:rsidRPr="00E66F8C" w:rsidRDefault="00E66F8C" w:rsidP="00E66F8C">
      <w:pPr>
        <w:numPr>
          <w:ilvl w:val="0"/>
          <w:numId w:val="2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Self-booking to reflect offline bookings for others</w:t>
      </w:r>
    </w:p>
    <w:p w14:paraId="1870DD6E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6FC"/>
          <w:sz w:val="30"/>
          <w:szCs w:val="30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0"/>
          <w:szCs w:val="30"/>
          <w:lang w:val="en-AE" w:eastAsia="en-AE"/>
        </w:rPr>
        <w:t>General:</w:t>
      </w:r>
    </w:p>
    <w:p w14:paraId="3CEB8972" w14:textId="77777777" w:rsidR="00E66F8C" w:rsidRPr="00E66F8C" w:rsidRDefault="00E66F8C" w:rsidP="00E66F8C">
      <w:pPr>
        <w:numPr>
          <w:ilvl w:val="0"/>
          <w:numId w:val="25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Multiple admins supported</w:t>
      </w:r>
    </w:p>
    <w:p w14:paraId="3304B501" w14:textId="77777777" w:rsidR="00E66F8C" w:rsidRPr="00E66F8C" w:rsidRDefault="00E66F8C" w:rsidP="00E66F8C">
      <w:pPr>
        <w:numPr>
          <w:ilvl w:val="0"/>
          <w:numId w:val="25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Each admin assigned to only one turf</w:t>
      </w:r>
    </w:p>
    <w:p w14:paraId="56A0B1FE" w14:textId="77777777" w:rsidR="00E66F8C" w:rsidRPr="00E66F8C" w:rsidRDefault="00E66F8C" w:rsidP="00E66F8C">
      <w:pPr>
        <w:numPr>
          <w:ilvl w:val="0"/>
          <w:numId w:val="25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Fully designed like a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real-world application</w:t>
      </w:r>
    </w:p>
    <w:p w14:paraId="6DD933D0" w14:textId="77777777" w:rsidR="00E66F8C" w:rsidRPr="00E66F8C" w:rsidRDefault="00E66F8C" w:rsidP="00E66F8C">
      <w:pPr>
        <w:numPr>
          <w:ilvl w:val="0"/>
          <w:numId w:val="25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Seamless UI experience with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image-rich dashboards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for both users and admins</w:t>
      </w:r>
    </w:p>
    <w:p w14:paraId="40A5AAE6" w14:textId="77777777" w:rsidR="00E66F8C" w:rsidRPr="00E66F8C" w:rsidRDefault="00E66F8C" w:rsidP="00E66F8C">
      <w:pPr>
        <w:spacing w:before="360" w:after="360" w:line="240" w:lineRule="auto"/>
        <w:rPr>
          <w:rFonts w:ascii="Segoe UI" w:eastAsia="Times New Roman" w:hAnsi="Segoe UI" w:cs="Segoe UI"/>
          <w:color w:val="auto"/>
          <w:sz w:val="24"/>
          <w:szCs w:val="24"/>
          <w:lang w:val="en-AE" w:eastAsia="en-AE"/>
        </w:rPr>
      </w:pPr>
      <w:r w:rsidRPr="00E66F8C">
        <w:rPr>
          <w:rFonts w:ascii="Times New Roman" w:eastAsia="Times New Roman" w:hAnsi="Times New Roman" w:cs="Times New Roman"/>
          <w:color w:val="auto"/>
          <w:sz w:val="24"/>
          <w:szCs w:val="24"/>
          <w:lang w:val="en-AE" w:eastAsia="en-AE"/>
        </w:rPr>
        <w:pict w14:anchorId="44A5132E">
          <v:rect id="_x0000_i1028" style="width:0;height:3pt" o:hralign="center" o:hrstd="t" o:hr="t" fillcolor="#a0a0a0" stroked="f"/>
        </w:pict>
      </w:r>
    </w:p>
    <w:p w14:paraId="2E9A089B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Team Members</w:t>
      </w:r>
    </w:p>
    <w:p w14:paraId="6648EDFC" w14:textId="77777777" w:rsidR="00E66F8C" w:rsidRPr="00E66F8C" w:rsidRDefault="00E66F8C" w:rsidP="00E66F8C">
      <w:pPr>
        <w:numPr>
          <w:ilvl w:val="0"/>
          <w:numId w:val="26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Hadi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Project Leader</w:t>
      </w:r>
    </w:p>
    <w:p w14:paraId="16DEC7EC" w14:textId="77777777" w:rsidR="00E66F8C" w:rsidRPr="00E66F8C" w:rsidRDefault="00E66F8C" w:rsidP="00E66F8C">
      <w:pPr>
        <w:numPr>
          <w:ilvl w:val="0"/>
          <w:numId w:val="26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Abhijith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Backend &amp; Database</w:t>
      </w:r>
    </w:p>
    <w:p w14:paraId="7BA8675F" w14:textId="77777777" w:rsidR="00E66F8C" w:rsidRPr="00E66F8C" w:rsidRDefault="00E66F8C" w:rsidP="00E66F8C">
      <w:pPr>
        <w:numPr>
          <w:ilvl w:val="0"/>
          <w:numId w:val="26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Maazin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Frontend &amp; UI</w:t>
      </w:r>
    </w:p>
    <w:p w14:paraId="0692A206" w14:textId="77777777" w:rsidR="00E66F8C" w:rsidRPr="00E66F8C" w:rsidRDefault="00E66F8C" w:rsidP="00E66F8C">
      <w:pPr>
        <w:numPr>
          <w:ilvl w:val="0"/>
          <w:numId w:val="26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Alok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Testing &amp; Deployment</w:t>
      </w:r>
    </w:p>
    <w:p w14:paraId="425E730E" w14:textId="77777777" w:rsidR="00E66F8C" w:rsidRPr="00E66F8C" w:rsidRDefault="00E66F8C" w:rsidP="00E66F8C">
      <w:pPr>
        <w:spacing w:before="360" w:after="360" w:line="240" w:lineRule="auto"/>
        <w:rPr>
          <w:rFonts w:ascii="Segoe UI" w:eastAsia="Times New Roman" w:hAnsi="Segoe UI" w:cs="Segoe UI"/>
          <w:color w:val="auto"/>
          <w:sz w:val="24"/>
          <w:szCs w:val="24"/>
          <w:lang w:val="en-AE" w:eastAsia="en-AE"/>
        </w:rPr>
      </w:pPr>
      <w:r w:rsidRPr="00E66F8C">
        <w:rPr>
          <w:rFonts w:ascii="Times New Roman" w:eastAsia="Times New Roman" w:hAnsi="Times New Roman" w:cs="Times New Roman"/>
          <w:color w:val="auto"/>
          <w:sz w:val="24"/>
          <w:szCs w:val="24"/>
          <w:lang w:val="en-AE" w:eastAsia="en-AE"/>
        </w:rPr>
        <w:pict w14:anchorId="0BDDA57B">
          <v:rect id="_x0000_i1029" style="width:0;height:3pt" o:hralign="center" o:hrstd="t" o:hr="t" fillcolor="#a0a0a0" stroked="f"/>
        </w:pict>
      </w:r>
    </w:p>
    <w:p w14:paraId="3C70C6BD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Tech Stack</w:t>
      </w:r>
    </w:p>
    <w:p w14:paraId="4D8514A7" w14:textId="77777777" w:rsidR="00E66F8C" w:rsidRPr="00E66F8C" w:rsidRDefault="00E66F8C" w:rsidP="00E66F8C">
      <w:pPr>
        <w:numPr>
          <w:ilvl w:val="0"/>
          <w:numId w:val="27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Java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Core application development</w:t>
      </w:r>
    </w:p>
    <w:p w14:paraId="05763C43" w14:textId="77777777" w:rsidR="00E66F8C" w:rsidRPr="00E66F8C" w:rsidRDefault="00E66F8C" w:rsidP="00E66F8C">
      <w:pPr>
        <w:numPr>
          <w:ilvl w:val="0"/>
          <w:numId w:val="27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MySQL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Database for storing turfs, bookings, users, and admins</w:t>
      </w:r>
    </w:p>
    <w:p w14:paraId="23F297E7" w14:textId="77777777" w:rsidR="00E66F8C" w:rsidRPr="00E66F8C" w:rsidRDefault="00E66F8C" w:rsidP="00E66F8C">
      <w:pPr>
        <w:numPr>
          <w:ilvl w:val="0"/>
          <w:numId w:val="27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VS Code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IDE for development</w:t>
      </w:r>
    </w:p>
    <w:p w14:paraId="2CBA5049" w14:textId="77777777" w:rsidR="00E66F8C" w:rsidRPr="00E66F8C" w:rsidRDefault="00E66F8C" w:rsidP="00E66F8C">
      <w:pPr>
        <w:numPr>
          <w:ilvl w:val="0"/>
          <w:numId w:val="27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GitHub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– Version control and collaboration</w:t>
      </w:r>
    </w:p>
    <w:p w14:paraId="02A6D26C" w14:textId="77777777" w:rsidR="00E66F8C" w:rsidRPr="00E66F8C" w:rsidRDefault="00E66F8C" w:rsidP="00E66F8C">
      <w:pPr>
        <w:spacing w:before="360" w:after="360" w:line="240" w:lineRule="auto"/>
        <w:rPr>
          <w:rFonts w:ascii="Segoe UI" w:eastAsia="Times New Roman" w:hAnsi="Segoe UI" w:cs="Segoe UI"/>
          <w:color w:val="auto"/>
          <w:sz w:val="24"/>
          <w:szCs w:val="24"/>
          <w:lang w:val="en-AE" w:eastAsia="en-AE"/>
        </w:rPr>
      </w:pPr>
      <w:r w:rsidRPr="00E66F8C">
        <w:rPr>
          <w:rFonts w:ascii="Times New Roman" w:eastAsia="Times New Roman" w:hAnsi="Times New Roman" w:cs="Times New Roman"/>
          <w:color w:val="auto"/>
          <w:sz w:val="24"/>
          <w:szCs w:val="24"/>
          <w:lang w:val="en-AE" w:eastAsia="en-AE"/>
        </w:rPr>
        <w:pict w14:anchorId="51220406">
          <v:rect id="_x0000_i1030" style="width:0;height:3pt" o:hralign="center" o:hrstd="t" o:hr="t" fillcolor="#a0a0a0" stroked="f"/>
        </w:pict>
      </w:r>
    </w:p>
    <w:p w14:paraId="54E31ACD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Project Phases</w:t>
      </w:r>
    </w:p>
    <w:p w14:paraId="278812B4" w14:textId="77777777" w:rsidR="00E66F8C" w:rsidRPr="00E66F8C" w:rsidRDefault="00E66F8C" w:rsidP="00E66F8C">
      <w:pPr>
        <w:numPr>
          <w:ilvl w:val="0"/>
          <w:numId w:val="28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Phase 1 &amp; 2: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Design Documents &amp; Requirement Analysis – </w:t>
      </w:r>
      <w:r w:rsidRPr="00E66F8C">
        <w:rPr>
          <w:rFonts w:ascii="Segoe UI" w:eastAsia="Times New Roman" w:hAnsi="Segoe UI" w:cs="Segoe UI"/>
          <w:i/>
          <w:iCs/>
          <w:color w:val="F0F6FC"/>
          <w:sz w:val="24"/>
          <w:szCs w:val="24"/>
          <w:lang w:val="en-AE" w:eastAsia="en-AE"/>
        </w:rPr>
        <w:t>Completed</w:t>
      </w:r>
    </w:p>
    <w:p w14:paraId="2A4240E9" w14:textId="77777777" w:rsidR="00E66F8C" w:rsidRPr="00E66F8C" w:rsidRDefault="00E66F8C" w:rsidP="00E66F8C">
      <w:pPr>
        <w:numPr>
          <w:ilvl w:val="0"/>
          <w:numId w:val="28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Phase 3: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Prototype &amp; Core Module Development – </w:t>
      </w:r>
      <w:r w:rsidRPr="00E66F8C">
        <w:rPr>
          <w:rFonts w:ascii="Segoe UI" w:eastAsia="Times New Roman" w:hAnsi="Segoe UI" w:cs="Segoe UI"/>
          <w:i/>
          <w:iCs/>
          <w:color w:val="F0F6FC"/>
          <w:sz w:val="24"/>
          <w:szCs w:val="24"/>
          <w:lang w:val="en-AE" w:eastAsia="en-AE"/>
        </w:rPr>
        <w:t>Completed</w:t>
      </w:r>
    </w:p>
    <w:p w14:paraId="4AC0E2FE" w14:textId="77777777" w:rsidR="00E66F8C" w:rsidRPr="00E66F8C" w:rsidRDefault="00E66F8C" w:rsidP="00E66F8C">
      <w:pPr>
        <w:numPr>
          <w:ilvl w:val="0"/>
          <w:numId w:val="28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Phase 4: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Final Implementation &amp; Testing – </w:t>
      </w:r>
      <w:r w:rsidRPr="00E66F8C">
        <w:rPr>
          <w:rFonts w:ascii="Segoe UI" w:eastAsia="Times New Roman" w:hAnsi="Segoe UI" w:cs="Segoe UI"/>
          <w:i/>
          <w:iCs/>
          <w:color w:val="F0F6FC"/>
          <w:sz w:val="24"/>
          <w:szCs w:val="24"/>
          <w:lang w:val="en-AE" w:eastAsia="en-AE"/>
        </w:rPr>
        <w:t>Completed</w:t>
      </w:r>
    </w:p>
    <w:p w14:paraId="64D0F487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lastRenderedPageBreak/>
        <w:t>Running the Application</w:t>
      </w:r>
    </w:p>
    <w:p w14:paraId="3F41B91B" w14:textId="77777777" w:rsidR="00E66F8C" w:rsidRPr="00E66F8C" w:rsidRDefault="00E66F8C" w:rsidP="00E66F8C">
      <w:pPr>
        <w:shd w:val="clear" w:color="auto" w:fill="0D1117"/>
        <w:spacing w:before="0" w:after="24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To run </w:t>
      </w:r>
      <w:proofErr w:type="spellStart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 locally:</w:t>
      </w:r>
    </w:p>
    <w:p w14:paraId="57672762" w14:textId="77777777" w:rsidR="00E66F8C" w:rsidRPr="00E66F8C" w:rsidRDefault="00E66F8C" w:rsidP="00E66F8C">
      <w:pPr>
        <w:numPr>
          <w:ilvl w:val="0"/>
          <w:numId w:val="29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Make sure you have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Java JDK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installed.</w:t>
      </w:r>
    </w:p>
    <w:p w14:paraId="2B5ECDFE" w14:textId="77777777" w:rsidR="00E66F8C" w:rsidRPr="00E66F8C" w:rsidRDefault="00E66F8C" w:rsidP="00E66F8C">
      <w:pPr>
        <w:numPr>
          <w:ilvl w:val="0"/>
          <w:numId w:val="29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Open the project in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VS Code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or any Java IDE.</w:t>
      </w:r>
    </w:p>
    <w:p w14:paraId="6F11589F" w14:textId="77777777" w:rsidR="00E66F8C" w:rsidRPr="00E66F8C" w:rsidRDefault="00E66F8C" w:rsidP="00E66F8C">
      <w:pPr>
        <w:numPr>
          <w:ilvl w:val="0"/>
          <w:numId w:val="29"/>
        </w:numPr>
        <w:shd w:val="clear" w:color="auto" w:fill="0D1117"/>
        <w:spacing w:before="0" w:after="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Navigate to the </w:t>
      </w:r>
      <w:proofErr w:type="spellStart"/>
      <w:r w:rsidRPr="00E66F8C">
        <w:rPr>
          <w:rFonts w:ascii="Consolas" w:eastAsia="Times New Roman" w:hAnsi="Consolas" w:cs="Courier New"/>
          <w:color w:val="F0F6FC"/>
          <w:sz w:val="20"/>
          <w:szCs w:val="20"/>
          <w:lang w:val="en-AE" w:eastAsia="en-AE"/>
        </w:rPr>
        <w:t>src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folder.</w:t>
      </w:r>
    </w:p>
    <w:p w14:paraId="0781B351" w14:textId="77777777" w:rsidR="00E66F8C" w:rsidRPr="00E66F8C" w:rsidRDefault="00E66F8C" w:rsidP="00E66F8C">
      <w:pPr>
        <w:numPr>
          <w:ilvl w:val="0"/>
          <w:numId w:val="29"/>
        </w:numPr>
        <w:shd w:val="clear" w:color="auto" w:fill="0D1117"/>
        <w:spacing w:before="0" w:after="0" w:afterAutospacing="1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Run </w:t>
      </w:r>
      <w:r w:rsidRPr="00E66F8C">
        <w:rPr>
          <w:rFonts w:ascii="Consolas" w:eastAsia="Times New Roman" w:hAnsi="Consolas" w:cs="Courier New"/>
          <w:color w:val="F0F6FC"/>
          <w:sz w:val="20"/>
          <w:szCs w:val="20"/>
          <w:lang w:val="en-AE" w:eastAsia="en-AE"/>
        </w:rPr>
        <w:t>Main.java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to start the application.</w:t>
      </w:r>
    </w:p>
    <w:p w14:paraId="15C8DF1A" w14:textId="77777777" w:rsidR="00E66F8C" w:rsidRPr="00E66F8C" w:rsidRDefault="00E66F8C" w:rsidP="00E66F8C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</w:pPr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 xml:space="preserve">Why </w:t>
      </w:r>
      <w:proofErr w:type="spellStart"/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b/>
          <w:bCs/>
          <w:color w:val="F0F6FC"/>
          <w:sz w:val="36"/>
          <w:szCs w:val="36"/>
          <w:lang w:val="en-AE" w:eastAsia="en-AE"/>
        </w:rPr>
        <w:t>?</w:t>
      </w:r>
    </w:p>
    <w:p w14:paraId="5623B685" w14:textId="77777777" w:rsidR="00E66F8C" w:rsidRPr="00E66F8C" w:rsidRDefault="00E66F8C" w:rsidP="00E66F8C">
      <w:pPr>
        <w:shd w:val="clear" w:color="auto" w:fill="0D1117"/>
        <w:spacing w:before="0" w:after="24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proofErr w:type="spellStart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 is designed to provide a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professional, real-time turf booking solution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 that mimics industry-standard applications. It is ideal for sports enthusiasts who want hassle-free bookings and turf managers who need complete control over their facility.</w:t>
      </w:r>
    </w:p>
    <w:p w14:paraId="331DF07F" w14:textId="77777777" w:rsidR="00E66F8C" w:rsidRPr="00E66F8C" w:rsidRDefault="00E66F8C" w:rsidP="00E66F8C">
      <w:pPr>
        <w:shd w:val="clear" w:color="auto" w:fill="0D1117"/>
        <w:spacing w:before="0" w:after="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</w:pP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 xml:space="preserve">With </w:t>
      </w:r>
      <w:proofErr w:type="spellStart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TurfEase</w:t>
      </w:r>
      <w:proofErr w:type="spellEnd"/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, booking sports slots becomes </w:t>
      </w:r>
      <w:r w:rsidRPr="00E66F8C">
        <w:rPr>
          <w:rFonts w:ascii="Segoe UI" w:eastAsia="Times New Roman" w:hAnsi="Segoe UI" w:cs="Segoe UI"/>
          <w:b/>
          <w:bCs/>
          <w:color w:val="F0F6FC"/>
          <w:sz w:val="24"/>
          <w:szCs w:val="24"/>
          <w:lang w:val="en-AE" w:eastAsia="en-AE"/>
        </w:rPr>
        <w:t>easy, efficient, and transparent</w:t>
      </w:r>
      <w:r w:rsidRPr="00E66F8C">
        <w:rPr>
          <w:rFonts w:ascii="Segoe UI" w:eastAsia="Times New Roman" w:hAnsi="Segoe UI" w:cs="Segoe UI"/>
          <w:color w:val="F0F6FC"/>
          <w:sz w:val="24"/>
          <w:szCs w:val="24"/>
          <w:lang w:val="en-AE" w:eastAsia="en-AE"/>
        </w:rPr>
        <w:t>, making it a must-have for modern sports facilities.</w:t>
      </w:r>
    </w:p>
    <w:p w14:paraId="29664953" w14:textId="309B6B04" w:rsidR="00E66F8C" w:rsidRDefault="00E66F8C" w:rsidP="007021DE">
      <w:pPr>
        <w:rPr>
          <w:rFonts w:ascii="Algerian" w:hAnsi="Algerian"/>
          <w:sz w:val="48"/>
          <w:szCs w:val="48"/>
        </w:rPr>
      </w:pPr>
    </w:p>
    <w:p w14:paraId="55654AE0" w14:textId="77777777" w:rsidR="00E66F8C" w:rsidRDefault="00E66F8C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br w:type="page"/>
      </w:r>
    </w:p>
    <w:p w14:paraId="1422B9AD" w14:textId="77777777" w:rsidR="00E66F8C" w:rsidRDefault="00E66F8C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2D4F1C1A" w14:textId="594A31B7" w:rsidR="00E66F8C" w:rsidRDefault="00A96C17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34994317" wp14:editId="2E40338B">
            <wp:extent cx="6858000" cy="3856355"/>
            <wp:effectExtent l="0" t="0" r="0" b="0"/>
            <wp:docPr id="141435978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5978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88C4" w14:textId="77777777" w:rsidR="00E66F8C" w:rsidRDefault="00E66F8C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38CE9AB3" w14:textId="77777777" w:rsidR="00A96C17" w:rsidRDefault="00A96C17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43F53267" w14:textId="7006328F" w:rsidR="001638F6" w:rsidRPr="00A96C17" w:rsidRDefault="00E66F8C" w:rsidP="007021DE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>first opening page of app //splash scre</w:t>
      </w:r>
      <w:r w:rsidRPr="00A96C17">
        <w:rPr>
          <w:rFonts w:ascii="Algerian" w:hAnsi="Algerian"/>
          <w:color w:val="000000" w:themeColor="text1"/>
          <w:sz w:val="72"/>
          <w:szCs w:val="72"/>
        </w:rPr>
        <w:t>en</w:t>
      </w:r>
    </w:p>
    <w:p w14:paraId="160E2D06" w14:textId="5CA4B6E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74C6549" wp14:editId="2C02AC8B">
            <wp:extent cx="6858000" cy="3856355"/>
            <wp:effectExtent l="0" t="0" r="0" b="0"/>
            <wp:docPr id="15941212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12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2E41" w14:textId="77777777" w:rsidR="00A96C17" w:rsidRDefault="00A96C17" w:rsidP="007021DE">
      <w:pPr>
        <w:rPr>
          <w:rFonts w:ascii="Algerian" w:hAnsi="Algerian"/>
          <w:color w:val="000000" w:themeColor="text1"/>
          <w:sz w:val="72"/>
          <w:szCs w:val="72"/>
        </w:rPr>
      </w:pPr>
    </w:p>
    <w:p w14:paraId="4ED212D9" w14:textId="08BC6249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>home page where we can login and register</w:t>
      </w:r>
    </w:p>
    <w:p w14:paraId="2845E519" w14:textId="2B4E3010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7EC1952" wp14:editId="49F2BAD2">
            <wp:extent cx="6858000" cy="3856355"/>
            <wp:effectExtent l="0" t="0" r="0" b="0"/>
            <wp:docPr id="195883162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162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8E4C" w14:textId="0237BEB7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here user can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register ,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admin registration all is in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backend(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>database we create for them)</w:t>
      </w:r>
    </w:p>
    <w:p w14:paraId="16E43D1A" w14:textId="7777777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6324167E" w14:textId="7DC1AF2B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8262987" wp14:editId="78908DF8">
            <wp:extent cx="6858000" cy="3856355"/>
            <wp:effectExtent l="0" t="0" r="0" b="0"/>
            <wp:docPr id="20028628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628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8AC1" w14:textId="77777777" w:rsidR="00A96C17" w:rsidRDefault="00A96C17" w:rsidP="007021DE">
      <w:pPr>
        <w:rPr>
          <w:rFonts w:ascii="Algerian" w:hAnsi="Algerian"/>
          <w:color w:val="000000" w:themeColor="text1"/>
          <w:sz w:val="72"/>
          <w:szCs w:val="72"/>
        </w:rPr>
      </w:pPr>
    </w:p>
    <w:p w14:paraId="00E92605" w14:textId="7506097A" w:rsidR="00724E7F" w:rsidRPr="00A96C17" w:rsidRDefault="00724E7F" w:rsidP="00A96C17">
      <w:pPr>
        <w:jc w:val="center"/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>user can login here</w:t>
      </w:r>
    </w:p>
    <w:p w14:paraId="100F3089" w14:textId="7777777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099D46AA" w14:textId="3969D5B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2061EDE" wp14:editId="24537539">
            <wp:extent cx="6858000" cy="3856355"/>
            <wp:effectExtent l="0" t="0" r="0" b="0"/>
            <wp:docPr id="46567696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696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7788" w14:textId="77777777" w:rsidR="00A96C17" w:rsidRDefault="00A96C17" w:rsidP="007021DE">
      <w:pPr>
        <w:rPr>
          <w:rFonts w:ascii="Algerian" w:hAnsi="Algerian"/>
          <w:color w:val="000000" w:themeColor="text1"/>
          <w:sz w:val="72"/>
          <w:szCs w:val="72"/>
        </w:rPr>
      </w:pPr>
    </w:p>
    <w:p w14:paraId="0B484D50" w14:textId="267C133B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>U</w:t>
      </w:r>
      <w:r w:rsidRPr="00A96C17">
        <w:rPr>
          <w:rFonts w:ascii="Algerian" w:hAnsi="Algerian"/>
          <w:color w:val="000000" w:themeColor="text1"/>
          <w:sz w:val="72"/>
          <w:szCs w:val="72"/>
        </w:rPr>
        <w:t>ser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>dashboard where we can view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turfs ,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view my bookings and 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logout</w:t>
      </w:r>
      <w:proofErr w:type="gramEnd"/>
    </w:p>
    <w:p w14:paraId="6A1A6AF7" w14:textId="7777777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4C88221C" w14:textId="2787CF7A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08FEEFE" wp14:editId="35CD7F76">
            <wp:extent cx="6858000" cy="3856355"/>
            <wp:effectExtent l="0" t="0" r="0" b="0"/>
            <wp:docPr id="157062688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688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079D" w14:textId="77777777" w:rsidR="00A96C17" w:rsidRDefault="00A96C17" w:rsidP="007021DE">
      <w:pPr>
        <w:rPr>
          <w:rFonts w:ascii="Algerian" w:hAnsi="Algerian"/>
          <w:color w:val="000000" w:themeColor="text1"/>
          <w:sz w:val="72"/>
          <w:szCs w:val="72"/>
        </w:rPr>
      </w:pPr>
    </w:p>
    <w:p w14:paraId="323D9F6E" w14:textId="23C85F9E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>showing available turfs</w:t>
      </w:r>
    </w:p>
    <w:p w14:paraId="5D123167" w14:textId="7777777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396EDF37" w14:textId="10AAE79F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BEE1311" wp14:editId="0F6A5F44">
            <wp:simplePos x="0" y="0"/>
            <wp:positionH relativeFrom="column">
              <wp:posOffset>664029</wp:posOffset>
            </wp:positionH>
            <wp:positionV relativeFrom="paragraph">
              <wp:posOffset>0</wp:posOffset>
            </wp:positionV>
            <wp:extent cx="5617029" cy="4012908"/>
            <wp:effectExtent l="0" t="0" r="3175" b="6985"/>
            <wp:wrapTight wrapText="bothSides">
              <wp:wrapPolygon edited="0">
                <wp:start x="0" y="0"/>
                <wp:lineTo x="0" y="21535"/>
                <wp:lineTo x="21539" y="21535"/>
                <wp:lineTo x="21539" y="0"/>
                <wp:lineTo x="0" y="0"/>
              </wp:wrapPolygon>
            </wp:wrapTight>
            <wp:docPr id="437472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28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7" t="14397" r="24600" b="2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29" cy="401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DCDF8" w14:textId="7777777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3C3808F3" w14:textId="11C93812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0865F6E0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42CE8AB6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52CA2CEB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354F6208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186C4E10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191E055B" w14:textId="77777777" w:rsidR="00A96C17" w:rsidRDefault="00A96C17">
      <w:pPr>
        <w:rPr>
          <w:rFonts w:ascii="Algerian" w:hAnsi="Algerian"/>
          <w:color w:val="000000" w:themeColor="text1"/>
          <w:sz w:val="72"/>
          <w:szCs w:val="72"/>
        </w:rPr>
      </w:pPr>
    </w:p>
    <w:p w14:paraId="047E5DD0" w14:textId="465DD76B" w:rsidR="00724E7F" w:rsidRPr="00A96C17" w:rsidRDefault="00724E7F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choosing </w:t>
      </w:r>
      <w:proofErr w:type="spellStart"/>
      <w:r w:rsidRPr="00A96C17">
        <w:rPr>
          <w:rFonts w:ascii="Algerian" w:hAnsi="Algerian"/>
          <w:color w:val="000000" w:themeColor="text1"/>
          <w:sz w:val="72"/>
          <w:szCs w:val="72"/>
        </w:rPr>
        <w:t>hadi</w:t>
      </w:r>
      <w:r w:rsidRPr="00A96C17">
        <w:rPr>
          <w:rFonts w:ascii="Algerian" w:hAnsi="Algerian"/>
          <w:color w:val="000000" w:themeColor="text1"/>
          <w:sz w:val="72"/>
          <w:szCs w:val="72"/>
        </w:rPr>
        <w:t>’s</w:t>
      </w:r>
      <w:proofErr w:type="spell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turf but time is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over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so all slots closed</w:t>
      </w:r>
      <w:r w:rsidRPr="00A96C17">
        <w:rPr>
          <w:rFonts w:ascii="Algerian" w:hAnsi="Algerian"/>
          <w:color w:val="000000" w:themeColor="text1"/>
          <w:sz w:val="72"/>
          <w:szCs w:val="72"/>
        </w:rPr>
        <w:t>]</w:t>
      </w:r>
    </w:p>
    <w:p w14:paraId="6067671A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5CE11600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43AA6C10" w14:textId="6DD7712C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AE2CD1C" wp14:editId="0CB5FB83">
            <wp:extent cx="6858000" cy="3856355"/>
            <wp:effectExtent l="0" t="0" r="0" b="0"/>
            <wp:docPr id="115057310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310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D586" w14:textId="69992C46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showing slots for new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>day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we can choose whichever day if available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>it shows green otherwise red if booked all are real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>time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>availability</w:t>
      </w:r>
    </w:p>
    <w:p w14:paraId="033F5D20" w14:textId="77777777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</w:p>
    <w:p w14:paraId="704ACDD3" w14:textId="6A6F3E85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rFonts w:ascii="Algerian" w:hAnsi="Algerian"/>
          <w:color w:val="000000" w:themeColor="text1"/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08A0B88A" wp14:editId="51C93997">
            <wp:extent cx="6858000" cy="3856355"/>
            <wp:effectExtent l="0" t="0" r="0" b="0"/>
            <wp:docPr id="168356597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597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F2CB" w14:textId="77777777" w:rsidR="00A96C17" w:rsidRDefault="00A96C17">
      <w:pPr>
        <w:rPr>
          <w:rFonts w:ascii="Algerian" w:hAnsi="Algerian"/>
          <w:color w:val="000000" w:themeColor="text1"/>
          <w:sz w:val="72"/>
          <w:szCs w:val="72"/>
        </w:rPr>
      </w:pPr>
    </w:p>
    <w:p w14:paraId="084230F4" w14:textId="3E1B5A24" w:rsidR="00724E7F" w:rsidRPr="00A96C17" w:rsidRDefault="00724E7F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>booking a slot becoming red if another user login they see it as already booked - Real time </w:t>
      </w:r>
      <w:r w:rsidRPr="00A96C17">
        <w:rPr>
          <w:rFonts w:ascii="Algerian" w:hAnsi="Algerian"/>
          <w:color w:val="000000" w:themeColor="text1"/>
          <w:sz w:val="72"/>
          <w:szCs w:val="72"/>
        </w:rPr>
        <w:t>availability</w:t>
      </w:r>
    </w:p>
    <w:p w14:paraId="4C2CDEEC" w14:textId="1C831FE8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2F9F1F1" wp14:editId="7E66A8F3">
            <wp:extent cx="6858000" cy="3856355"/>
            <wp:effectExtent l="0" t="0" r="0" b="0"/>
            <wp:docPr id="11397835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8354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8BA8" w14:textId="77777777" w:rsidR="00A96C17" w:rsidRDefault="00A96C17">
      <w:pPr>
        <w:rPr>
          <w:rFonts w:ascii="Algerian" w:hAnsi="Algerian"/>
          <w:color w:val="000000" w:themeColor="text1"/>
          <w:sz w:val="72"/>
          <w:szCs w:val="72"/>
        </w:rPr>
      </w:pPr>
    </w:p>
    <w:p w14:paraId="33B57BBE" w14:textId="413815CF" w:rsidR="00724E7F" w:rsidRPr="00A96C17" w:rsidRDefault="00724E7F">
      <w:pPr>
        <w:rPr>
          <w:rFonts w:ascii="Algerian" w:hAnsi="Algerian"/>
          <w:color w:val="000000" w:themeColor="text1"/>
          <w:sz w:val="72"/>
          <w:szCs w:val="72"/>
        </w:rPr>
      </w:pP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seeing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my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all previous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booking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if needed we can cancel the booking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and  automatical</w:t>
      </w:r>
      <w:r w:rsidRPr="00A96C17">
        <w:rPr>
          <w:rFonts w:ascii="Algerian" w:hAnsi="Algerian"/>
          <w:color w:val="000000" w:themeColor="text1"/>
          <w:sz w:val="72"/>
          <w:szCs w:val="72"/>
        </w:rPr>
        <w:t>l</w:t>
      </w:r>
      <w:r w:rsidRPr="00A96C17">
        <w:rPr>
          <w:rFonts w:ascii="Algerian" w:hAnsi="Algerian"/>
          <w:color w:val="000000" w:themeColor="text1"/>
          <w:sz w:val="72"/>
          <w:szCs w:val="72"/>
        </w:rPr>
        <w:t>y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the slot become available again</w:t>
      </w:r>
    </w:p>
    <w:p w14:paraId="2F19AA21" w14:textId="77777777" w:rsidR="00724E7F" w:rsidRDefault="00724E7F">
      <w:pPr>
        <w:rPr>
          <w:rFonts w:ascii="Algerian" w:hAnsi="Algerian"/>
          <w:color w:val="000000" w:themeColor="text1"/>
          <w:sz w:val="48"/>
          <w:szCs w:val="48"/>
        </w:rPr>
      </w:pPr>
    </w:p>
    <w:p w14:paraId="687F9D61" w14:textId="245F00B3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AC7DC6" wp14:editId="2852AD36">
            <wp:extent cx="6858000" cy="3856355"/>
            <wp:effectExtent l="0" t="0" r="0" b="0"/>
            <wp:docPr id="14621014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014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C780" w14:textId="334E1C0D" w:rsidR="00724E7F" w:rsidRPr="00A96C17" w:rsidRDefault="00724E7F" w:rsidP="007021DE">
      <w:pPr>
        <w:rPr>
          <w:rFonts w:ascii="Algerian" w:hAnsi="Algerian"/>
          <w:color w:val="000000" w:themeColor="text1"/>
          <w:sz w:val="52"/>
          <w:szCs w:val="52"/>
        </w:rPr>
      </w:pPr>
      <w:r w:rsidRPr="00A96C17">
        <w:rPr>
          <w:rFonts w:ascii="Algerian" w:hAnsi="Algerian"/>
          <w:color w:val="000000" w:themeColor="text1"/>
          <w:sz w:val="52"/>
          <w:szCs w:val="52"/>
        </w:rPr>
        <w:t>A</w:t>
      </w:r>
      <w:r w:rsidRPr="00A96C17">
        <w:rPr>
          <w:rFonts w:ascii="Algerian" w:hAnsi="Algerian"/>
          <w:color w:val="000000" w:themeColor="text1"/>
          <w:sz w:val="52"/>
          <w:szCs w:val="52"/>
        </w:rPr>
        <w:t>dmin</w:t>
      </w:r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</w:t>
      </w:r>
      <w:r w:rsidRPr="00A96C17">
        <w:rPr>
          <w:rFonts w:ascii="Algerian" w:hAnsi="Algerian"/>
          <w:color w:val="000000" w:themeColor="text1"/>
          <w:sz w:val="52"/>
          <w:szCs w:val="52"/>
        </w:rPr>
        <w:t xml:space="preserve">dashboard where each admin can control their own </w:t>
      </w:r>
      <w:proofErr w:type="gramStart"/>
      <w:r w:rsidRPr="00A96C17">
        <w:rPr>
          <w:rFonts w:ascii="Algerian" w:hAnsi="Algerian"/>
          <w:color w:val="000000" w:themeColor="text1"/>
          <w:sz w:val="52"/>
          <w:szCs w:val="52"/>
        </w:rPr>
        <w:t>turf ,</w:t>
      </w:r>
      <w:proofErr w:type="gramEnd"/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only one turf for each admin so he cannot add a new</w:t>
      </w:r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</w:t>
      </w:r>
      <w:proofErr w:type="gramStart"/>
      <w:r w:rsidRPr="00A96C17">
        <w:rPr>
          <w:rFonts w:ascii="Algerian" w:hAnsi="Algerian"/>
          <w:color w:val="000000" w:themeColor="text1"/>
          <w:sz w:val="52"/>
          <w:szCs w:val="52"/>
        </w:rPr>
        <w:t>turf .</w:t>
      </w:r>
      <w:proofErr w:type="gramEnd"/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can manage</w:t>
      </w:r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</w:t>
      </w:r>
      <w:r w:rsidRPr="00A96C17">
        <w:rPr>
          <w:rFonts w:ascii="Algerian" w:hAnsi="Algerian"/>
          <w:color w:val="000000" w:themeColor="text1"/>
          <w:sz w:val="52"/>
          <w:szCs w:val="52"/>
        </w:rPr>
        <w:t xml:space="preserve">bookings, can do </w:t>
      </w:r>
      <w:proofErr w:type="spellStart"/>
      <w:r w:rsidRPr="00A96C17">
        <w:rPr>
          <w:rFonts w:ascii="Algerian" w:hAnsi="Algerian"/>
          <w:color w:val="000000" w:themeColor="text1"/>
          <w:sz w:val="52"/>
          <w:szCs w:val="52"/>
        </w:rPr>
        <w:t>self</w:t>
      </w:r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</w:t>
      </w:r>
      <w:r w:rsidRPr="00A96C17">
        <w:rPr>
          <w:rFonts w:ascii="Algerian" w:hAnsi="Algerian"/>
          <w:color w:val="000000" w:themeColor="text1"/>
          <w:sz w:val="52"/>
          <w:szCs w:val="52"/>
        </w:rPr>
        <w:t>booking</w:t>
      </w:r>
      <w:proofErr w:type="spellEnd"/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if anyone can </w:t>
      </w:r>
      <w:proofErr w:type="gramStart"/>
      <w:r w:rsidRPr="00A96C17">
        <w:rPr>
          <w:rFonts w:ascii="Algerian" w:hAnsi="Algerian"/>
          <w:color w:val="000000" w:themeColor="text1"/>
          <w:sz w:val="52"/>
          <w:szCs w:val="52"/>
        </w:rPr>
        <w:t>came</w:t>
      </w:r>
      <w:proofErr w:type="gramEnd"/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offline and book can do it here and it </w:t>
      </w:r>
      <w:proofErr w:type="spellStart"/>
      <w:r w:rsidRPr="00A96C17">
        <w:rPr>
          <w:rFonts w:ascii="Algerian" w:hAnsi="Algerian"/>
          <w:color w:val="000000" w:themeColor="text1"/>
          <w:sz w:val="52"/>
          <w:szCs w:val="52"/>
        </w:rPr>
        <w:t>become</w:t>
      </w:r>
      <w:proofErr w:type="spellEnd"/>
      <w:r w:rsidRPr="00A96C17">
        <w:rPr>
          <w:rFonts w:ascii="Algerian" w:hAnsi="Algerian"/>
          <w:color w:val="000000" w:themeColor="text1"/>
          <w:sz w:val="52"/>
          <w:szCs w:val="52"/>
        </w:rPr>
        <w:t xml:space="preserve"> synced automatical</w:t>
      </w:r>
      <w:r w:rsidRPr="00A96C17">
        <w:rPr>
          <w:rFonts w:ascii="Algerian" w:hAnsi="Algerian"/>
          <w:color w:val="000000" w:themeColor="text1"/>
          <w:sz w:val="52"/>
          <w:szCs w:val="52"/>
        </w:rPr>
        <w:t>l</w:t>
      </w:r>
      <w:r w:rsidRPr="00A96C17">
        <w:rPr>
          <w:rFonts w:ascii="Algerian" w:hAnsi="Algerian"/>
          <w:color w:val="000000" w:themeColor="text1"/>
          <w:sz w:val="52"/>
          <w:szCs w:val="52"/>
        </w:rPr>
        <w:t>y and other online users can see it already booked, logout option.</w:t>
      </w:r>
    </w:p>
    <w:p w14:paraId="7796EBD2" w14:textId="4B28B662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15B8EFC" wp14:editId="36241BED">
            <wp:extent cx="6858000" cy="3856355"/>
            <wp:effectExtent l="0" t="0" r="0" b="0"/>
            <wp:docPr id="52042554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5548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3BA4" w14:textId="77777777" w:rsidR="00A96C17" w:rsidRDefault="00A96C17" w:rsidP="007021DE">
      <w:pPr>
        <w:rPr>
          <w:rFonts w:ascii="Algerian" w:hAnsi="Algerian"/>
          <w:color w:val="000000" w:themeColor="text1"/>
          <w:sz w:val="72"/>
          <w:szCs w:val="72"/>
        </w:rPr>
      </w:pPr>
    </w:p>
    <w:p w14:paraId="74FED137" w14:textId="4585DF16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manage bookings of admin where he can cancel the boking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and  if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the user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need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to  edit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the booking the admin can edit the slot to a new time or new</w:t>
      </w:r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r w:rsidRPr="00A96C17">
        <w:rPr>
          <w:rFonts w:ascii="Algerian" w:hAnsi="Algerian"/>
          <w:color w:val="000000" w:themeColor="text1"/>
          <w:sz w:val="72"/>
          <w:szCs w:val="72"/>
        </w:rPr>
        <w:t>date</w:t>
      </w:r>
    </w:p>
    <w:p w14:paraId="5415622B" w14:textId="5CBC1DB5" w:rsidR="00724E7F" w:rsidRDefault="00724E7F" w:rsidP="007021DE">
      <w:pPr>
        <w:rPr>
          <w:rFonts w:ascii="Algerian" w:hAnsi="Algerian"/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2B83A5A" wp14:editId="7D9B2101">
            <wp:extent cx="6858000" cy="3856355"/>
            <wp:effectExtent l="0" t="0" r="0" b="0"/>
            <wp:docPr id="76690044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044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385C" w14:textId="77777777" w:rsidR="00A96C17" w:rsidRDefault="00A96C17" w:rsidP="007021DE">
      <w:pPr>
        <w:rPr>
          <w:rFonts w:ascii="Algerian" w:hAnsi="Algerian"/>
          <w:color w:val="000000" w:themeColor="text1"/>
          <w:sz w:val="72"/>
          <w:szCs w:val="72"/>
        </w:rPr>
      </w:pPr>
    </w:p>
    <w:p w14:paraId="245BCA05" w14:textId="43F7FD0A" w:rsidR="00724E7F" w:rsidRPr="00A96C17" w:rsidRDefault="00724E7F" w:rsidP="007021DE">
      <w:pPr>
        <w:rPr>
          <w:rFonts w:ascii="Algerian" w:hAnsi="Algerian"/>
          <w:color w:val="000000" w:themeColor="text1"/>
          <w:sz w:val="72"/>
          <w:szCs w:val="72"/>
        </w:rPr>
      </w:pPr>
      <w:proofErr w:type="spellStart"/>
      <w:r w:rsidRPr="00A96C17">
        <w:rPr>
          <w:rFonts w:ascii="Algerian" w:hAnsi="Algerian"/>
          <w:color w:val="000000" w:themeColor="text1"/>
          <w:sz w:val="72"/>
          <w:szCs w:val="72"/>
        </w:rPr>
        <w:t>self booking</w:t>
      </w:r>
      <w:proofErr w:type="spell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</w:t>
      </w:r>
      <w:proofErr w:type="gramStart"/>
      <w:r w:rsidRPr="00A96C17">
        <w:rPr>
          <w:rFonts w:ascii="Algerian" w:hAnsi="Algerian"/>
          <w:color w:val="000000" w:themeColor="text1"/>
          <w:sz w:val="72"/>
          <w:szCs w:val="72"/>
        </w:rPr>
        <w:t>page .</w:t>
      </w:r>
      <w:proofErr w:type="gramEnd"/>
      <w:r w:rsidRPr="00A96C17">
        <w:rPr>
          <w:rFonts w:ascii="Algerian" w:hAnsi="Algerian"/>
          <w:color w:val="000000" w:themeColor="text1"/>
          <w:sz w:val="72"/>
          <w:szCs w:val="72"/>
        </w:rPr>
        <w:t xml:space="preserve"> all are automatical</w:t>
      </w:r>
      <w:r w:rsidRPr="00A96C17">
        <w:rPr>
          <w:rFonts w:ascii="Algerian" w:hAnsi="Algerian"/>
          <w:color w:val="000000" w:themeColor="text1"/>
          <w:sz w:val="72"/>
          <w:szCs w:val="72"/>
        </w:rPr>
        <w:t>l</w:t>
      </w:r>
      <w:r w:rsidRPr="00A96C17">
        <w:rPr>
          <w:rFonts w:ascii="Algerian" w:hAnsi="Algerian"/>
          <w:color w:val="000000" w:themeColor="text1"/>
          <w:sz w:val="72"/>
          <w:szCs w:val="72"/>
        </w:rPr>
        <w:t>y synced</w:t>
      </w:r>
    </w:p>
    <w:sectPr w:rsidR="00724E7F" w:rsidRPr="00A96C17" w:rsidSect="004861D8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C476F" w14:textId="77777777" w:rsidR="00092DB7" w:rsidRDefault="00092DB7">
      <w:pPr>
        <w:spacing w:before="0" w:after="0" w:line="240" w:lineRule="auto"/>
      </w:pPr>
      <w:r>
        <w:separator/>
      </w:r>
    </w:p>
  </w:endnote>
  <w:endnote w:type="continuationSeparator" w:id="0">
    <w:p w14:paraId="25423078" w14:textId="77777777" w:rsidR="00092DB7" w:rsidRDefault="00092DB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38137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FEAC2" w14:textId="77777777" w:rsidR="00092DB7" w:rsidRDefault="00092DB7">
      <w:pPr>
        <w:spacing w:before="0" w:after="0" w:line="240" w:lineRule="auto"/>
      </w:pPr>
      <w:r>
        <w:separator/>
      </w:r>
    </w:p>
  </w:footnote>
  <w:footnote w:type="continuationSeparator" w:id="0">
    <w:p w14:paraId="63D1A23B" w14:textId="77777777" w:rsidR="00092DB7" w:rsidRDefault="00092DB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D370777"/>
    <w:multiLevelType w:val="multilevel"/>
    <w:tmpl w:val="3A92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66165"/>
    <w:multiLevelType w:val="multilevel"/>
    <w:tmpl w:val="7440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71C0576"/>
    <w:multiLevelType w:val="multilevel"/>
    <w:tmpl w:val="72AA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07E1B25"/>
    <w:multiLevelType w:val="multilevel"/>
    <w:tmpl w:val="07B2A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2C62FE"/>
    <w:multiLevelType w:val="multilevel"/>
    <w:tmpl w:val="122A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75874F9"/>
    <w:multiLevelType w:val="multilevel"/>
    <w:tmpl w:val="981C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6363BA"/>
    <w:multiLevelType w:val="multilevel"/>
    <w:tmpl w:val="288C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D41B3"/>
    <w:multiLevelType w:val="multilevel"/>
    <w:tmpl w:val="78A4A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ABF34F0"/>
    <w:multiLevelType w:val="multilevel"/>
    <w:tmpl w:val="5742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1"/>
  </w:num>
  <w:num w:numId="8" w16cid:durableId="892496727">
    <w:abstractNumId w:val="10"/>
  </w:num>
  <w:num w:numId="9" w16cid:durableId="101609319">
    <w:abstractNumId w:val="16"/>
  </w:num>
  <w:num w:numId="10" w16cid:durableId="729157751">
    <w:abstractNumId w:val="14"/>
  </w:num>
  <w:num w:numId="11" w16cid:durableId="1091585182">
    <w:abstractNumId w:val="23"/>
  </w:num>
  <w:num w:numId="12" w16cid:durableId="983392410">
    <w:abstractNumId w:val="19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  <w:num w:numId="21" w16cid:durableId="1922058459">
    <w:abstractNumId w:val="21"/>
  </w:num>
  <w:num w:numId="22" w16cid:durableId="1532835159">
    <w:abstractNumId w:val="17"/>
  </w:num>
  <w:num w:numId="23" w16cid:durableId="2045785385">
    <w:abstractNumId w:val="24"/>
  </w:num>
  <w:num w:numId="24" w16cid:durableId="1810243256">
    <w:abstractNumId w:val="15"/>
  </w:num>
  <w:num w:numId="25" w16cid:durableId="138694453">
    <w:abstractNumId w:val="18"/>
  </w:num>
  <w:num w:numId="26" w16cid:durableId="544414715">
    <w:abstractNumId w:val="20"/>
  </w:num>
  <w:num w:numId="27" w16cid:durableId="316687700">
    <w:abstractNumId w:val="13"/>
  </w:num>
  <w:num w:numId="28" w16cid:durableId="1798912287">
    <w:abstractNumId w:val="22"/>
  </w:num>
  <w:num w:numId="29" w16cid:durableId="48304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195"/>
    <w:rsid w:val="00041CEB"/>
    <w:rsid w:val="000748AA"/>
    <w:rsid w:val="00092DB7"/>
    <w:rsid w:val="00101A18"/>
    <w:rsid w:val="00154D3B"/>
    <w:rsid w:val="001638F6"/>
    <w:rsid w:val="00165E85"/>
    <w:rsid w:val="001A2000"/>
    <w:rsid w:val="001A3A68"/>
    <w:rsid w:val="00206B7B"/>
    <w:rsid w:val="002C3095"/>
    <w:rsid w:val="003209D6"/>
    <w:rsid w:val="00334A73"/>
    <w:rsid w:val="003422FF"/>
    <w:rsid w:val="00346A63"/>
    <w:rsid w:val="003F5990"/>
    <w:rsid w:val="004815C6"/>
    <w:rsid w:val="004861D8"/>
    <w:rsid w:val="004952C4"/>
    <w:rsid w:val="004F26D7"/>
    <w:rsid w:val="005019BD"/>
    <w:rsid w:val="005A1C5A"/>
    <w:rsid w:val="00651DB3"/>
    <w:rsid w:val="00685117"/>
    <w:rsid w:val="00690EFD"/>
    <w:rsid w:val="006C7BF2"/>
    <w:rsid w:val="007021DE"/>
    <w:rsid w:val="00724E7F"/>
    <w:rsid w:val="00731CAE"/>
    <w:rsid w:val="00732607"/>
    <w:rsid w:val="0074501E"/>
    <w:rsid w:val="007570FC"/>
    <w:rsid w:val="007B0D15"/>
    <w:rsid w:val="00800E57"/>
    <w:rsid w:val="00844483"/>
    <w:rsid w:val="00862A7D"/>
    <w:rsid w:val="00876773"/>
    <w:rsid w:val="00934F1C"/>
    <w:rsid w:val="009A1E44"/>
    <w:rsid w:val="009D2231"/>
    <w:rsid w:val="00A122DB"/>
    <w:rsid w:val="00A16604"/>
    <w:rsid w:val="00A87195"/>
    <w:rsid w:val="00A94F7E"/>
    <w:rsid w:val="00A96C17"/>
    <w:rsid w:val="00AD165F"/>
    <w:rsid w:val="00B47B7A"/>
    <w:rsid w:val="00B646B8"/>
    <w:rsid w:val="00C80BD4"/>
    <w:rsid w:val="00CF3A42"/>
    <w:rsid w:val="00D5413C"/>
    <w:rsid w:val="00DC07A3"/>
    <w:rsid w:val="00E11B8A"/>
    <w:rsid w:val="00E47672"/>
    <w:rsid w:val="00E66F8C"/>
    <w:rsid w:val="00EB55F3"/>
    <w:rsid w:val="00ED643B"/>
    <w:rsid w:val="00F56615"/>
    <w:rsid w:val="00F677F9"/>
    <w:rsid w:val="00F80529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0D3C5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72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eastAsiaTheme="majorEastAsia" w:cs="Times New Roman (Headings CS)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4"/>
    <w:rsid w:val="00101A18"/>
    <w:rPr>
      <w:rFonts w:ascii="Gill Sans MT" w:eastAsiaTheme="majorEastAsia" w:hAnsi="Gill Sans MT" w:cs="Times New Roman (Headings CS)"/>
      <w:b/>
      <w:cap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E47672"/>
    <w:rPr>
      <w:rFonts w:asciiTheme="majorHAnsi" w:eastAsiaTheme="majorEastAsia" w:hAnsiTheme="majorHAnsi" w:cstheme="majorBidi"/>
      <w:caps/>
      <w:color w:val="006683" w:themeColor="accent1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006683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00324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E47672"/>
    <w:rPr>
      <w:rFonts w:asciiTheme="majorHAnsi" w:eastAsiaTheme="majorEastAsia" w:hAnsiTheme="majorHAnsi" w:cs="Times New Roman (Headings CS)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qFormat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Style2">
    <w:name w:val="Style2"/>
    <w:basedOn w:val="Subtitle"/>
    <w:semiHidden/>
    <w:qFormat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azi\AppData\Local\Microsoft\Office\16.0\DTS\en-AE%7b9428017F-58B0-4B3F-B343-89684FCEB869%7d\%7bB9A85649-9BA6-4E80-8AD5-BDD8E836231D%7dTFc50ae7fb-c2d2-450b-b44a-9cf3a2951bb64a8afe04_win32-dba448de303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F1DA91887FE4343812D03B146FC04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8AD42F-3CEB-44F6-8D7A-0CA7FA821296}"/>
      </w:docPartPr>
      <w:docPartBody>
        <w:p w:rsidR="00000000" w:rsidRDefault="00000000">
          <w:pPr>
            <w:pStyle w:val="6F1DA91887FE4343812D03B146FC047C"/>
          </w:pPr>
          <w:r w:rsidRPr="00E47672">
            <w:rPr>
              <w:rStyle w:val="TitleChar"/>
            </w:rPr>
            <w:t xml:space="preserve">The </w:t>
          </w:r>
          <w:r w:rsidRPr="00E47672">
            <w:rPr>
              <w:rStyle w:val="TitleChar"/>
            </w:rPr>
            <w:br/>
            <w:t xml:space="preserve">Judicial </w:t>
          </w:r>
          <w:r w:rsidRPr="00E47672">
            <w:rPr>
              <w:rStyle w:val="TitleChar"/>
            </w:rPr>
            <w:br/>
            <w:t>Branch</w:t>
          </w:r>
        </w:p>
      </w:docPartBody>
    </w:docPart>
    <w:docPart>
      <w:docPartPr>
        <w:name w:val="B6DC49B75DC94A3EBA03D193F7B9B9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FCECE5-7CDB-41C1-A02B-98674543DB48}"/>
      </w:docPartPr>
      <w:docPartBody>
        <w:p w:rsidR="00000000" w:rsidRDefault="00000000">
          <w:pPr>
            <w:pStyle w:val="B6DC49B75DC94A3EBA03D193F7B9B990"/>
          </w:pPr>
          <w:r w:rsidRPr="00E47672">
            <w:t>Court Role and Structure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BA"/>
    <w:rsid w:val="007570FC"/>
    <w:rsid w:val="00E3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E" w:eastAsia="en-A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val="en-US"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val="en-US" w:eastAsia="ja-JP"/>
      <w14:ligatures w14:val="none"/>
    </w:rPr>
  </w:style>
  <w:style w:type="paragraph" w:customStyle="1" w:styleId="6F1DA91887FE4343812D03B146FC047C">
    <w:name w:val="6F1DA91887FE4343812D03B146FC047C"/>
  </w:style>
  <w:style w:type="paragraph" w:customStyle="1" w:styleId="B6DC49B75DC94A3EBA03D193F7B9B990">
    <w:name w:val="B6DC49B75DC94A3EBA03D193F7B9B990"/>
  </w:style>
  <w:style w:type="paragraph" w:customStyle="1" w:styleId="F2744DAF0586456FB9B4CA263D383319">
    <w:name w:val="F2744DAF0586456FB9B4CA263D383319"/>
  </w:style>
  <w:style w:type="paragraph" w:customStyle="1" w:styleId="BEF16D02F93D4916ABCFCACB5BB17858">
    <w:name w:val="BEF16D02F93D4916ABCFCACB5BB17858"/>
  </w:style>
  <w:style w:type="paragraph" w:customStyle="1" w:styleId="2DA1494CDC0C479F92F335692734EAE7">
    <w:name w:val="2DA1494CDC0C479F92F335692734EAE7"/>
  </w:style>
  <w:style w:type="paragraph" w:customStyle="1" w:styleId="48703CBA918A4091A4F7A2BD20BA1963">
    <w:name w:val="48703CBA918A4091A4F7A2BD20BA1963"/>
  </w:style>
  <w:style w:type="paragraph" w:customStyle="1" w:styleId="45FDE30202D14316AD2258281FDA807F">
    <w:name w:val="45FDE30202D14316AD2258281FDA807F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  <w:ind w:left="0" w:firstLine="0"/>
    </w:pPr>
    <w:rPr>
      <w:color w:val="747474" w:themeColor="background2" w:themeShade="80"/>
      <w:kern w:val="0"/>
      <w:sz w:val="22"/>
      <w:szCs w:val="22"/>
      <w:lang w:val="en-US" w:eastAsia="ja-JP"/>
      <w14:ligatures w14:val="none"/>
    </w:rPr>
  </w:style>
  <w:style w:type="paragraph" w:customStyle="1" w:styleId="F8B4DA481596409C9FAB7B29DD926C34">
    <w:name w:val="F8B4DA481596409C9FAB7B29DD926C34"/>
  </w:style>
  <w:style w:type="paragraph" w:customStyle="1" w:styleId="B73AE00AC9A14521B60613156AB867B3">
    <w:name w:val="B73AE00AC9A14521B60613156AB867B3"/>
  </w:style>
  <w:style w:type="paragraph" w:customStyle="1" w:styleId="EEDA62F206614B3C9A8D562D1E3D598B">
    <w:name w:val="EEDA62F206614B3C9A8D562D1E3D5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24A3C5-2130-4FE4-98A7-C4706FE95226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AD5B403-6C16-4D97-8106-A46EAAB50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8C4A7D-43E0-47C4-BCBC-2772E9707865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{B9A85649-9BA6-4E80-8AD5-BDD8E836231D}TFc50ae7fb-c2d2-450b-b44a-9cf3a2951bb64a8afe04_win32-dba448de3038.dotx</Template>
  <TotalTime>0</TotalTime>
  <Pages>17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2025-10-02T19:27:00Z</dcterms:created>
  <dcterms:modified xsi:type="dcterms:W3CDTF">2025-10-02T20:03:00Z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